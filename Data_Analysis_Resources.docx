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8AD5" w14:textId="4E515554" w:rsidR="002C7B5C" w:rsidRDefault="008E0CE0" w:rsidP="003C53A5">
      <w:pPr>
        <w:pStyle w:val="Heading4"/>
      </w:pPr>
      <w:r>
        <w:t>CLIP-seq Analysis:</w:t>
      </w:r>
    </w:p>
    <w:p w14:paraId="3094C2F0" w14:textId="1902C28B" w:rsidR="00BE7639" w:rsidRDefault="00BE7639">
      <w:hyperlink r:id="rId5" w:history="1">
        <w:r w:rsidRPr="00791182">
          <w:rPr>
            <w:rStyle w:val="Hyperlink"/>
          </w:rPr>
          <w:t>https://github.com/marvin-jens/clip_analysis/blob/master/collapse_reads.pl</w:t>
        </w:r>
      </w:hyperlink>
    </w:p>
    <w:p w14:paraId="647A4373" w14:textId="070B23AB" w:rsidR="00BE7639" w:rsidRDefault="00BE7639">
      <w:hyperlink r:id="rId6" w:anchor="Sec21" w:history="1">
        <w:r w:rsidRPr="00791182">
          <w:rPr>
            <w:rStyle w:val="Hyperlink"/>
          </w:rPr>
          <w:t>https://www.nature.com/articles/ncomms6248#Sec21</w:t>
        </w:r>
      </w:hyperlink>
    </w:p>
    <w:p w14:paraId="1B248C9B" w14:textId="03B45864" w:rsidR="00BE7639" w:rsidRDefault="00BE7639">
      <w:hyperlink r:id="rId7" w:history="1">
        <w:r w:rsidRPr="00791182">
          <w:rPr>
            <w:rStyle w:val="Hyperlink"/>
          </w:rPr>
          <w:t>https://link.springer.com/protocol/10.1007/978-1-4939-3067-8_12#Sec1</w:t>
        </w:r>
      </w:hyperlink>
    </w:p>
    <w:p w14:paraId="319B0129" w14:textId="4844A0B9" w:rsidR="00A30D08" w:rsidRDefault="00A30D08">
      <w:r w:rsidRPr="00A30D08">
        <w:t>https://ncbiinsights.ncbi.nlm.nih.gov/2016/11/07/clearing-up-confusion-with-human-gene-symbols-names-using-ncbi-gene-data/</w:t>
      </w:r>
    </w:p>
    <w:p w14:paraId="6112444C" w14:textId="2017DBA0" w:rsidR="00BE7639" w:rsidRDefault="008E0CE0" w:rsidP="008E0CE0">
      <w:pPr>
        <w:pStyle w:val="Heading4"/>
      </w:pPr>
      <w:proofErr w:type="spellStart"/>
      <w:r>
        <w:t>hnRNPD</w:t>
      </w:r>
      <w:proofErr w:type="spellEnd"/>
      <w:r>
        <w:t xml:space="preserve"> PARCLIP-seq Data:</w:t>
      </w:r>
    </w:p>
    <w:p w14:paraId="2CB13EA8" w14:textId="0C5C37F8" w:rsidR="00BE7639" w:rsidRDefault="00BE7639">
      <w:hyperlink r:id="rId8" w:history="1">
        <w:r w:rsidRPr="00791182">
          <w:rPr>
            <w:rStyle w:val="Hyperlink"/>
          </w:rPr>
          <w:t>https://trace.ncbi.nlm.nih.gov/Traces/index.html?view=run_browser&amp;page_size=10&amp;acc=SRR1042841&amp;display=data-access</w:t>
        </w:r>
      </w:hyperlink>
    </w:p>
    <w:p w14:paraId="2F1AB381" w14:textId="064F999E" w:rsidR="00BE7639" w:rsidRDefault="00DC00FD">
      <w:r w:rsidRPr="00DC00FD">
        <w:t>https://www.biostars.org/p/487532/</w:t>
      </w:r>
      <w:r>
        <w:t xml:space="preserve"> </w:t>
      </w:r>
    </w:p>
    <w:p w14:paraId="5FCFF939" w14:textId="676BE834" w:rsidR="003C53A5" w:rsidRDefault="003C53A5">
      <w:proofErr w:type="spellStart"/>
      <w:r>
        <w:t>Rinnformatics</w:t>
      </w:r>
      <w:proofErr w:type="spellEnd"/>
      <w:r w:rsidR="008E0CE0">
        <w:t xml:space="preserve"> - </w:t>
      </w:r>
      <w:r>
        <w:t xml:space="preserve"> </w:t>
      </w:r>
      <w:hyperlink r:id="rId9" w:history="1">
        <w:r w:rsidRPr="00791182">
          <w:rPr>
            <w:rStyle w:val="Hyperlink"/>
          </w:rPr>
          <w:t>https://www.youtube.com/watch?v=jhOmejP6cNQ</w:t>
        </w:r>
      </w:hyperlink>
      <w:r>
        <w:t>,</w:t>
      </w:r>
      <w:r w:rsidR="008E0CE0">
        <w:t xml:space="preserve">, </w:t>
      </w:r>
      <w:hyperlink r:id="rId10" w:history="1">
        <w:r w:rsidR="008E0CE0" w:rsidRPr="00791182">
          <w:rPr>
            <w:rStyle w:val="Hyperlink"/>
          </w:rPr>
          <w:t>https://www.youtube.com/watch?v=g_0Ylw-iHQ4</w:t>
        </w:r>
      </w:hyperlink>
      <w:r>
        <w:t xml:space="preserve"> </w:t>
      </w:r>
    </w:p>
    <w:p w14:paraId="6CF7163C" w14:textId="3867E511" w:rsidR="00A30D08" w:rsidRDefault="00A30D08">
      <w:r>
        <w:t xml:space="preserve">Gff2bed </w:t>
      </w:r>
      <w:hyperlink r:id="rId11" w:history="1">
        <w:r w:rsidRPr="00791182">
          <w:rPr>
            <w:rStyle w:val="Hyperlink"/>
          </w:rPr>
          <w:t>https://bedops.readthedocs.io/en/latest/content/reference/file-management/conversion/gff2bed.html</w:t>
        </w:r>
      </w:hyperlink>
      <w:r>
        <w:t xml:space="preserve"> </w:t>
      </w:r>
    </w:p>
    <w:p w14:paraId="0DA77195" w14:textId="762C5CB8" w:rsidR="00A30D08" w:rsidRDefault="00A30D08">
      <w:r>
        <w:t xml:space="preserve">convert2bed - </w:t>
      </w:r>
      <w:hyperlink r:id="rId12" w:anchor="convert2bed" w:history="1">
        <w:r w:rsidRPr="00791182">
          <w:rPr>
            <w:rStyle w:val="Hyperlink"/>
          </w:rPr>
          <w:t>https://bedops.readthedocs.io/en/latest/content/reference/file-management/conversion/convert2bed.html#convert2bed</w:t>
        </w:r>
      </w:hyperlink>
    </w:p>
    <w:p w14:paraId="3F04AABE" w14:textId="7D2CA23E" w:rsidR="00A30D08" w:rsidRDefault="00A30D08">
      <w:r>
        <w:t xml:space="preserve">Converting Gene Names -&gt; </w:t>
      </w:r>
      <w:hyperlink r:id="rId13" w:history="1">
        <w:r w:rsidRPr="00791182">
          <w:rPr>
            <w:rStyle w:val="Hyperlink"/>
          </w:rPr>
          <w:t>https://autobencoder.com/2021-10-03-gene-conversion/</w:t>
        </w:r>
      </w:hyperlink>
    </w:p>
    <w:p w14:paraId="6E39CE96" w14:textId="311C0CD2" w:rsidR="00A30D08" w:rsidRDefault="00A30D08">
      <w:proofErr w:type="spellStart"/>
      <w:r>
        <w:t>PARAlyzer</w:t>
      </w:r>
      <w:proofErr w:type="spellEnd"/>
      <w:r>
        <w:t xml:space="preserve"> - </w:t>
      </w:r>
      <w:hyperlink r:id="rId14" w:history="1">
        <w:r w:rsidRPr="00791182">
          <w:rPr>
            <w:rStyle w:val="Hyperlink"/>
          </w:rPr>
          <w:t>https://ohlerlab.mdc-berlin.de/files/duke/PARalyzer/README.txt /</w:t>
        </w:r>
      </w:hyperlink>
      <w:r>
        <w:t xml:space="preserve"> </w:t>
      </w:r>
      <w:hyperlink r:id="rId15" w:anchor="sec6" w:history="1">
        <w:r w:rsidRPr="00791182">
          <w:rPr>
            <w:rStyle w:val="Hyperlink"/>
          </w:rPr>
          <w:t>https://pmc.ncbi.nlm.nih.gov/articles/PMC5088580/#sec6</w:t>
        </w:r>
      </w:hyperlink>
      <w:r>
        <w:t xml:space="preserve"> </w:t>
      </w:r>
    </w:p>
    <w:p w14:paraId="7F11BB06" w14:textId="5A7F4F63" w:rsidR="007A3FBF" w:rsidRDefault="007A3FBF" w:rsidP="008E0CE0">
      <w:pPr>
        <w:pStyle w:val="Heading4"/>
      </w:pPr>
      <w:r>
        <w:t>UMAP:</w:t>
      </w:r>
    </w:p>
    <w:p w14:paraId="0D931DF7" w14:textId="30C0EC25" w:rsidR="007A3FBF" w:rsidRPr="007A3FBF" w:rsidRDefault="007A3FBF" w:rsidP="007A3FBF">
      <w:hyperlink r:id="rId16" w:history="1">
        <w:r w:rsidRPr="00791182">
          <w:rPr>
            <w:rStyle w:val="Hyperlink"/>
          </w:rPr>
          <w:t>https://plotly.com/r/t-sne-and-umap-projections/</w:t>
        </w:r>
      </w:hyperlink>
      <w:r>
        <w:t xml:space="preserve">, </w:t>
      </w:r>
      <w:r w:rsidRPr="007A3FBF">
        <w:t>https://cran.r-project.org/web/packages/umap/vignettes/umap.html</w:t>
      </w:r>
    </w:p>
    <w:p w14:paraId="41F03CEB" w14:textId="39153EA9" w:rsidR="008E0CE0" w:rsidRPr="008E0CE0" w:rsidRDefault="003C53A5" w:rsidP="008E0CE0">
      <w:pPr>
        <w:pStyle w:val="Heading4"/>
      </w:pPr>
      <w:proofErr w:type="spellStart"/>
      <w:r>
        <w:t>Orthogene</w:t>
      </w:r>
      <w:proofErr w:type="spellEnd"/>
      <w:r w:rsidR="008E0CE0">
        <w:t xml:space="preserve"> Analysis:</w:t>
      </w:r>
    </w:p>
    <w:p w14:paraId="7626666D" w14:textId="2CAD5AB0" w:rsidR="003C53A5" w:rsidRDefault="008E0CE0">
      <w:hyperlink r:id="rId17" w:history="1">
        <w:r w:rsidRPr="00791182">
          <w:rPr>
            <w:rStyle w:val="Hyperlink"/>
          </w:rPr>
          <w:t>https://neurogenomics.github.io/orthogene/reference/convert_orthologs.html</w:t>
        </w:r>
      </w:hyperlink>
    </w:p>
    <w:p w14:paraId="5D22078F" w14:textId="2AA640EF" w:rsidR="008E0CE0" w:rsidRDefault="008E0CE0" w:rsidP="008E0CE0">
      <w:pPr>
        <w:pStyle w:val="Heading4"/>
      </w:pPr>
      <w:r>
        <w:t>Fisher’s Exact Test</w:t>
      </w:r>
    </w:p>
    <w:p w14:paraId="2CD004D7" w14:textId="7E109253" w:rsidR="008E0CE0" w:rsidRDefault="008E0CE0" w:rsidP="008E0CE0">
      <w:hyperlink r:id="rId18" w:history="1">
        <w:r w:rsidRPr="00791182">
          <w:rPr>
            <w:rStyle w:val="Hyperlink"/>
          </w:rPr>
          <w:t>https://www.youtube.com/watch?v=_ubvyJCzW8M</w:t>
        </w:r>
      </w:hyperlink>
    </w:p>
    <w:p w14:paraId="0791B6A6" w14:textId="7EE41A07" w:rsidR="008E0CE0" w:rsidRDefault="008E0CE0" w:rsidP="008E0CE0">
      <w:r w:rsidRPr="008E0CE0">
        <w:t>https://docs.scipy.org/doc/scipy-1.15.1/reference/generated/scipy.stats.fisher_exact.html</w:t>
      </w:r>
    </w:p>
    <w:p w14:paraId="484736E4" w14:textId="7F221A28" w:rsidR="008E0CE0" w:rsidRDefault="008E0CE0" w:rsidP="008E0CE0">
      <w:pPr>
        <w:pStyle w:val="Heading4"/>
      </w:pPr>
      <w:r>
        <w:t>Gene Ontology Analysis</w:t>
      </w:r>
    </w:p>
    <w:p w14:paraId="28DE00E9" w14:textId="4D4F6C65" w:rsidR="008E0CE0" w:rsidRDefault="008E0CE0" w:rsidP="008E0CE0">
      <w:hyperlink r:id="rId19" w:history="1">
        <w:r w:rsidRPr="00791182">
          <w:rPr>
            <w:rStyle w:val="Hyperlink"/>
          </w:rPr>
          <w:t>https://www.youtube.com/watch?v=JPwdqdo_tRg</w:t>
        </w:r>
      </w:hyperlink>
    </w:p>
    <w:p w14:paraId="7D351422" w14:textId="531C0114" w:rsidR="00A30D08" w:rsidRDefault="00A30D08" w:rsidP="008E0CE0">
      <w:r>
        <w:t xml:space="preserve">Mapping to ref genome - </w:t>
      </w:r>
      <w:r w:rsidRPr="00A30D08">
        <w:t>https://speciationgenomics.github.io/mapping_reference/</w:t>
      </w:r>
    </w:p>
    <w:p w14:paraId="617208D3" w14:textId="2E5E8421" w:rsidR="00A30D08" w:rsidRDefault="00A30D08" w:rsidP="00A30D08">
      <w:pPr>
        <w:pStyle w:val="Heading4"/>
      </w:pPr>
      <w:r>
        <w:t>R</w:t>
      </w:r>
    </w:p>
    <w:p w14:paraId="43B75E0D" w14:textId="3739CD68" w:rsidR="00A30D08" w:rsidRDefault="00A30D08" w:rsidP="00A30D08">
      <w:r>
        <w:t xml:space="preserve">File naming - </w:t>
      </w:r>
      <w:hyperlink r:id="rId20" w:history="1">
        <w:r w:rsidRPr="00791182">
          <w:rPr>
            <w:rStyle w:val="Hyperlink"/>
          </w:rPr>
          <w:t>https://github.com/rstudio/pointblank/blob/main/R/file_naming.R</w:t>
        </w:r>
      </w:hyperlink>
    </w:p>
    <w:p w14:paraId="2649A8FB" w14:textId="08EEF052" w:rsidR="00A30D08" w:rsidRDefault="00A30D08" w:rsidP="00A30D08">
      <w:r>
        <w:t xml:space="preserve">Time Stamping - </w:t>
      </w:r>
      <w:r w:rsidRPr="00A30D08">
        <w:t>https://rstudio.github.io/pointblank/reference/affix_date.html#arguments</w:t>
      </w:r>
    </w:p>
    <w:p w14:paraId="00397BF4" w14:textId="4B544225" w:rsidR="00A30D08" w:rsidRDefault="00A30D08" w:rsidP="00A30D08">
      <w:r>
        <w:lastRenderedPageBreak/>
        <w:t xml:space="preserve">Functions - </w:t>
      </w:r>
      <w:hyperlink r:id="rId21" w:history="1">
        <w:r w:rsidRPr="00791182">
          <w:rPr>
            <w:rStyle w:val="Hyperlink"/>
          </w:rPr>
          <w:t>https://www.w3schools.com/r/r_functions.asp</w:t>
        </w:r>
      </w:hyperlink>
    </w:p>
    <w:p w14:paraId="3122504D" w14:textId="080BB38D" w:rsidR="007A6BA4" w:rsidRDefault="007A6BA4" w:rsidP="00A30D08">
      <w:r>
        <w:t xml:space="preserve">Reordering Columns - </w:t>
      </w:r>
      <w:r w:rsidRPr="007A6BA4">
        <w:t>https://stackoverflow.com/questions/5620885/how-does-one-reorder-columns-in-a-data-frame</w:t>
      </w:r>
    </w:p>
    <w:p w14:paraId="19AB0266" w14:textId="6B1AE767" w:rsidR="00A30D08" w:rsidRDefault="00A30D08" w:rsidP="00A30D08">
      <w:pPr>
        <w:pStyle w:val="Heading4"/>
      </w:pPr>
      <w:r>
        <w:t xml:space="preserve">Pandas </w:t>
      </w:r>
    </w:p>
    <w:p w14:paraId="3E5247D7" w14:textId="5325D2A2" w:rsidR="00A30D08" w:rsidRDefault="00A30D08" w:rsidP="00A30D08">
      <w:hyperlink r:id="rId22" w:history="1">
        <w:r w:rsidRPr="00791182">
          <w:rPr>
            <w:rStyle w:val="Hyperlink"/>
          </w:rPr>
          <w:t>https://stackoverflow.com/questions/13148429/how-to-change-the-order-of-dataframe-columns</w:t>
        </w:r>
      </w:hyperlink>
    </w:p>
    <w:p w14:paraId="1D5D8A1C" w14:textId="2ABA7277" w:rsidR="00A30D08" w:rsidRDefault="00A30D08" w:rsidP="00A30D08">
      <w:hyperlink r:id="rId23" w:history="1">
        <w:r w:rsidRPr="00791182">
          <w:rPr>
            <w:rStyle w:val="Hyperlink"/>
          </w:rPr>
          <w:t>https://pandas.pydata.org/docs/reference/api/pandas.DataFrame.rename.html</w:t>
        </w:r>
      </w:hyperlink>
    </w:p>
    <w:p w14:paraId="7072BF43" w14:textId="21707000" w:rsidR="00A30D08" w:rsidRDefault="00A30D08" w:rsidP="00A30D08">
      <w:r>
        <w:t xml:space="preserve">Filter by Column Value - </w:t>
      </w:r>
      <w:hyperlink r:id="rId24" w:history="1">
        <w:r w:rsidRPr="00791182">
          <w:rPr>
            <w:rStyle w:val="Hyperlink"/>
          </w:rPr>
          <w:t>https://www.geeksforgeeks.org/pandas/ways-to-filter-pandas-dataframe-by-column-values/</w:t>
        </w:r>
      </w:hyperlink>
      <w:r>
        <w:t xml:space="preserve"> </w:t>
      </w:r>
    </w:p>
    <w:p w14:paraId="75A0288A" w14:textId="5EDCA3F9" w:rsidR="00A30D08" w:rsidRDefault="00A30D08" w:rsidP="00A30D08">
      <w:r>
        <w:t xml:space="preserve">Merge - </w:t>
      </w:r>
      <w:hyperlink r:id="rId25" w:history="1">
        <w:r w:rsidRPr="00791182">
          <w:rPr>
            <w:rStyle w:val="Hyperlink"/>
          </w:rPr>
          <w:t>https://pandas.pydata.org/docs/reference/api/pandas.merge.html</w:t>
        </w:r>
      </w:hyperlink>
      <w:r>
        <w:t xml:space="preserve">, </w:t>
      </w:r>
      <w:r w:rsidRPr="00A30D08">
        <w:t>https://stackoverflow.com/questions/59759803/how-can-these-two-dataframes-be-merged-on-a-specific-key</w:t>
      </w:r>
    </w:p>
    <w:p w14:paraId="3A4A283C" w14:textId="42EE7DA0" w:rsidR="00A30D08" w:rsidRDefault="00A30D08" w:rsidP="00A30D08">
      <w:hyperlink r:id="rId26" w:history="1">
        <w:r w:rsidRPr="00791182">
          <w:rPr>
            <w:rStyle w:val="Hyperlink"/>
          </w:rPr>
          <w:t>https://stackoverflow.com/questions/46230285/pandas-dataframe-assign-1-0-values-based-on-other-column</w:t>
        </w:r>
      </w:hyperlink>
    </w:p>
    <w:p w14:paraId="0868ABA0" w14:textId="436F9E0E" w:rsidR="00A30D08" w:rsidRDefault="00A30D08" w:rsidP="00A30D08">
      <w:r>
        <w:t xml:space="preserve">Unstack - </w:t>
      </w:r>
      <w:hyperlink r:id="rId27" w:history="1">
        <w:r w:rsidRPr="00791182">
          <w:rPr>
            <w:rStyle w:val="Hyperlink"/>
          </w:rPr>
          <w:t>https://pandas.pydata.org/docs/reference/api/pandas.DataFrame.unstack.html</w:t>
        </w:r>
      </w:hyperlink>
    </w:p>
    <w:p w14:paraId="4627BA70" w14:textId="2F9C3166" w:rsidR="00A30D08" w:rsidRDefault="00A30D08" w:rsidP="00A30D08">
      <w:r>
        <w:t xml:space="preserve">Read </w:t>
      </w:r>
      <w:proofErr w:type="spellStart"/>
      <w:r>
        <w:t>tsv</w:t>
      </w:r>
      <w:proofErr w:type="spellEnd"/>
      <w:r>
        <w:t xml:space="preserve"> - </w:t>
      </w:r>
      <w:hyperlink r:id="rId28" w:history="1">
        <w:r w:rsidRPr="00791182">
          <w:rPr>
            <w:rStyle w:val="Hyperlink"/>
          </w:rPr>
          <w:t>https://stackoverflow.com/questions/42358259/how-to-parse-tsv-file-with-python</w:t>
        </w:r>
      </w:hyperlink>
    </w:p>
    <w:p w14:paraId="21760CA9" w14:textId="06859CB4" w:rsidR="00A30D08" w:rsidRDefault="00A30D08" w:rsidP="00A30D08">
      <w:r>
        <w:t xml:space="preserve">Create col names - </w:t>
      </w:r>
      <w:hyperlink r:id="rId29" w:history="1">
        <w:r w:rsidRPr="00791182">
          <w:rPr>
            <w:rStyle w:val="Hyperlink"/>
          </w:rPr>
          <w:t>https://stackoverflow.com/questions/72863835/how-to-create-column-names-in-pandas-dataframe</w:t>
        </w:r>
      </w:hyperlink>
    </w:p>
    <w:p w14:paraId="05221C36" w14:textId="7BC657D1" w:rsidR="00A30D08" w:rsidRDefault="00A30D08" w:rsidP="00A30D08">
      <w:proofErr w:type="spellStart"/>
      <w:r>
        <w:t>Str.contains</w:t>
      </w:r>
      <w:proofErr w:type="spellEnd"/>
      <w:r>
        <w:t xml:space="preserve"> - </w:t>
      </w:r>
      <w:hyperlink r:id="rId30" w:history="1">
        <w:r w:rsidRPr="00791182">
          <w:rPr>
            <w:rStyle w:val="Hyperlink"/>
          </w:rPr>
          <w:t>https://stackoverflow.com/questions/17573814/count-occurrences-of-each-of-certain-words-in-pandas-dataframe</w:t>
        </w:r>
      </w:hyperlink>
    </w:p>
    <w:p w14:paraId="7BB21C3E" w14:textId="392740F6" w:rsidR="00A30D08" w:rsidRDefault="00A30D08" w:rsidP="00A30D08">
      <w:r>
        <w:t xml:space="preserve">Agg - </w:t>
      </w:r>
      <w:hyperlink r:id="rId31" w:history="1">
        <w:r w:rsidRPr="00791182">
          <w:rPr>
            <w:rStyle w:val="Hyperlink"/>
          </w:rPr>
          <w:t>https://pandas.pydata.org/docs/reference/api/pandas.DataFrame.agg.html</w:t>
        </w:r>
      </w:hyperlink>
    </w:p>
    <w:p w14:paraId="31FDA5CB" w14:textId="36106583" w:rsidR="00A30D08" w:rsidRDefault="00A30D08" w:rsidP="00A30D08">
      <w:proofErr w:type="spellStart"/>
      <w:r>
        <w:t>Groupby</w:t>
      </w:r>
      <w:proofErr w:type="spellEnd"/>
      <w:r>
        <w:t xml:space="preserve"> - </w:t>
      </w:r>
      <w:hyperlink r:id="rId32" w:history="1">
        <w:r w:rsidRPr="00791182">
          <w:rPr>
            <w:rStyle w:val="Hyperlink"/>
          </w:rPr>
          <w:t>https://pandas.pydata.org/docs/reference/api/pandas.DataFrame.groupby.html</w:t>
        </w:r>
      </w:hyperlink>
    </w:p>
    <w:p w14:paraId="03916E4C" w14:textId="1DA3DEF3" w:rsidR="00A30D08" w:rsidRDefault="00A30D08" w:rsidP="00A30D08">
      <w:r>
        <w:t xml:space="preserve">Rename single column - </w:t>
      </w:r>
      <w:hyperlink r:id="rId33" w:history="1">
        <w:r w:rsidRPr="00791182">
          <w:rPr>
            <w:rStyle w:val="Hyperlink"/>
          </w:rPr>
          <w:t>https://stackoverflow.com/questions/7531868/how-to-rename-a-single-column-in-a-data-frame /</w:t>
        </w:r>
      </w:hyperlink>
      <w:r>
        <w:t xml:space="preserve"> </w:t>
      </w:r>
      <w:hyperlink r:id="rId34" w:history="1">
        <w:r w:rsidRPr="00791182">
          <w:rPr>
            <w:rStyle w:val="Hyperlink"/>
          </w:rPr>
          <w:t>https://www.geeksforgeeks.org/python/rename-column-by-index-in-pandas/</w:t>
        </w:r>
      </w:hyperlink>
    </w:p>
    <w:p w14:paraId="48BCD929" w14:textId="42543B9B" w:rsidR="00A30D08" w:rsidRDefault="00A30D08" w:rsidP="00A30D08">
      <w:r>
        <w:t xml:space="preserve">Return error in custom function - </w:t>
      </w:r>
      <w:hyperlink r:id="rId35" w:history="1">
        <w:r w:rsidRPr="00791182">
          <w:rPr>
            <w:rStyle w:val="Hyperlink"/>
          </w:rPr>
          <w:t>https://stackoverflow.com/questions/33962267/python-return-error-from-function</w:t>
        </w:r>
      </w:hyperlink>
    </w:p>
    <w:p w14:paraId="42B0C4C1" w14:textId="2561BFFE" w:rsidR="00A30D08" w:rsidRDefault="00A30D08" w:rsidP="00A30D08">
      <w:r>
        <w:t xml:space="preserve">Categorical </w:t>
      </w:r>
      <w:proofErr w:type="spellStart"/>
      <w:r>
        <w:t>vairables</w:t>
      </w:r>
      <w:proofErr w:type="spellEnd"/>
      <w:r>
        <w:t xml:space="preserve"> -&gt; numerical - </w:t>
      </w:r>
      <w:hyperlink r:id="rId36" w:history="1">
        <w:r w:rsidRPr="00791182">
          <w:rPr>
            <w:rStyle w:val="Hyperlink"/>
          </w:rPr>
          <w:t>https://stackoverflow.com/questions/47292236/when-to-convert-a-categorical-variable-into-a-numerical-variable-for-machine-lea /</w:t>
        </w:r>
      </w:hyperlink>
      <w:r>
        <w:t xml:space="preserve"> </w:t>
      </w:r>
      <w:hyperlink r:id="rId37" w:history="1">
        <w:r w:rsidRPr="00791182">
          <w:rPr>
            <w:rStyle w:val="Hyperlink"/>
          </w:rPr>
          <w:t>https://www.geeksforgeeks.org/machine-learning/ml-one-hot-encoding/</w:t>
        </w:r>
      </w:hyperlink>
      <w:r>
        <w:t xml:space="preserve"> / </w:t>
      </w:r>
      <w:hyperlink r:id="rId38" w:history="1">
        <w:r w:rsidRPr="00791182">
          <w:rPr>
            <w:rStyle w:val="Hyperlink"/>
          </w:rPr>
          <w:t>https://www.youtube.com/watch?v=0s_1IsROgDc</w:t>
        </w:r>
      </w:hyperlink>
      <w:r>
        <w:t xml:space="preserve"> </w:t>
      </w:r>
      <w:hyperlink r:id="rId39" w:history="1">
        <w:r w:rsidRPr="00791182">
          <w:rPr>
            <w:rStyle w:val="Hyperlink"/>
          </w:rPr>
          <w:t>https://pandas.pydata.org/docs/reference/api/pandas.get_dummies.html</w:t>
        </w:r>
      </w:hyperlink>
      <w:r>
        <w:t xml:space="preserve"> </w:t>
      </w:r>
    </w:p>
    <w:p w14:paraId="005B4D79" w14:textId="7453CFE2" w:rsidR="00A30D08" w:rsidRDefault="00A30D08" w:rsidP="00A30D08">
      <w:hyperlink r:id="rId40" w:history="1">
        <w:r w:rsidRPr="00791182">
          <w:rPr>
            <w:rStyle w:val="Hyperlink"/>
          </w:rPr>
          <w:t>https://pandas.pydata.org/docs/user_guide/merging.html</w:t>
        </w:r>
      </w:hyperlink>
      <w:r>
        <w:t xml:space="preserve"> </w:t>
      </w:r>
    </w:p>
    <w:p w14:paraId="7466F289" w14:textId="0461D638" w:rsidR="00A30D08" w:rsidRDefault="00A30D08" w:rsidP="00A30D08">
      <w:r>
        <w:t xml:space="preserve">assert - </w:t>
      </w:r>
      <w:r w:rsidRPr="00A30D08">
        <w:t>https://www.reddit.com/r/learnpython/comments/1bjh9bn/what_does_the_assert_keyword_do_in_python/</w:t>
      </w:r>
    </w:p>
    <w:p w14:paraId="576DE364" w14:textId="5738569A" w:rsidR="00A30D08" w:rsidRDefault="00A30D08" w:rsidP="00A30D08">
      <w:r>
        <w:lastRenderedPageBreak/>
        <w:t xml:space="preserve">Docstring formatting - </w:t>
      </w:r>
      <w:hyperlink r:id="rId41" w:history="1">
        <w:r w:rsidRPr="00791182">
          <w:rPr>
            <w:rStyle w:val="Hyperlink"/>
          </w:rPr>
          <w:t>https://www.datacamp.com/tutorial/docstrings-python</w:t>
        </w:r>
      </w:hyperlink>
    </w:p>
    <w:p w14:paraId="30774690" w14:textId="32733113" w:rsidR="00A30D08" w:rsidRDefault="00A30D08" w:rsidP="00A30D08">
      <w:proofErr w:type="spellStart"/>
      <w:proofErr w:type="gramStart"/>
      <w:r>
        <w:t>Np.where</w:t>
      </w:r>
      <w:proofErr w:type="spellEnd"/>
      <w:proofErr w:type="gramEnd"/>
      <w:r>
        <w:t xml:space="preserve"> - </w:t>
      </w:r>
      <w:hyperlink r:id="rId42" w:history="1">
        <w:r w:rsidRPr="00791182">
          <w:rPr>
            <w:rStyle w:val="Hyperlink"/>
          </w:rPr>
          <w:t>https://numpy.org/doc/2.3/reference/generated/numpy.where.html</w:t>
        </w:r>
      </w:hyperlink>
    </w:p>
    <w:p w14:paraId="10C4008C" w14:textId="7E1FCEEF" w:rsidR="00A30D08" w:rsidRDefault="00A30D08" w:rsidP="00A30D08">
      <w:r>
        <w:t xml:space="preserve">Constant value column - </w:t>
      </w:r>
      <w:r w:rsidRPr="00A30D08">
        <w:t>https://stackoverflow.com/questions/29517072/add-column-to-dataframe-with-constant-value</w:t>
      </w:r>
    </w:p>
    <w:p w14:paraId="48D8D3CD" w14:textId="18CB10FA" w:rsidR="00A30D08" w:rsidRDefault="00A30D08" w:rsidP="00A30D08">
      <w:pPr>
        <w:pStyle w:val="Heading4"/>
      </w:pPr>
      <w:r>
        <w:t>Bedtools</w:t>
      </w:r>
    </w:p>
    <w:p w14:paraId="681AE8FD" w14:textId="52A398AC" w:rsidR="00A30D08" w:rsidRDefault="00A30D08" w:rsidP="00A30D08">
      <w:r>
        <w:t xml:space="preserve">Intersection Analysis - </w:t>
      </w:r>
      <w:hyperlink r:id="rId43" w:history="1">
        <w:r w:rsidRPr="00791182">
          <w:rPr>
            <w:rStyle w:val="Hyperlink"/>
          </w:rPr>
          <w:t>https://bedtools.readthedocs.io/en/latest/content/tools/intersect.html</w:t>
        </w:r>
      </w:hyperlink>
      <w:r>
        <w:t xml:space="preserve"> </w:t>
      </w:r>
    </w:p>
    <w:p w14:paraId="340720AB" w14:textId="110B06C5" w:rsidR="00A30D08" w:rsidRDefault="00A30D08" w:rsidP="00A30D08">
      <w:r>
        <w:t xml:space="preserve">CSV to BED File - </w:t>
      </w:r>
      <w:r w:rsidRPr="00A30D08">
        <w:t>https://www.biostars.org/p/9509926/</w:t>
      </w:r>
    </w:p>
    <w:p w14:paraId="4439BFD6" w14:textId="45FA0074" w:rsidR="00A30D08" w:rsidRDefault="00A30D08" w:rsidP="00A30D08">
      <w:pPr>
        <w:pStyle w:val="Heading4"/>
      </w:pPr>
      <w:r>
        <w:t>TRAP Data / DESeq2</w:t>
      </w:r>
    </w:p>
    <w:p w14:paraId="1529D675" w14:textId="52B2FED8" w:rsidR="00A30D08" w:rsidRPr="00A30D08" w:rsidRDefault="00A30D08" w:rsidP="00A30D08">
      <w:proofErr w:type="spellStart"/>
      <w:r>
        <w:t>Qvalue</w:t>
      </w:r>
      <w:proofErr w:type="spellEnd"/>
      <w:r>
        <w:t xml:space="preserve"> = </w:t>
      </w:r>
      <w:hyperlink r:id="rId44" w:history="1">
        <w:r w:rsidRPr="00791182">
          <w:rPr>
            <w:rStyle w:val="Hyperlink"/>
          </w:rPr>
          <w:t>https://www.biostars.org/p/462897/</w:t>
        </w:r>
      </w:hyperlink>
      <w:r>
        <w:t xml:space="preserve"> , </w:t>
      </w:r>
      <w:hyperlink r:id="rId45" w:history="1">
        <w:r w:rsidRPr="00791182">
          <w:rPr>
            <w:rStyle w:val="Hyperlink"/>
          </w:rPr>
          <w:t>https://www.youtube.com/watch?v=K8LQSvtjcEo</w:t>
        </w:r>
      </w:hyperlink>
      <w:r>
        <w:t xml:space="preserve">, </w:t>
      </w:r>
      <w:hyperlink r:id="rId46" w:history="1">
        <w:r w:rsidRPr="00791182">
          <w:rPr>
            <w:rStyle w:val="Hyperlink"/>
          </w:rPr>
          <w:t>https://www.science.smith.edu/cmbs/wp-content/uploads/sites/36/2015/09/P-and-q-values-in-RNA-Seq.pdf</w:t>
        </w:r>
      </w:hyperlink>
      <w:r>
        <w:t xml:space="preserve">, </w:t>
      </w:r>
      <w:hyperlink r:id="rId47" w:history="1">
        <w:r w:rsidRPr="00791182">
          <w:rPr>
            <w:rStyle w:val="Hyperlink"/>
          </w:rPr>
          <w:t>https://www.reddit.com/r/bioinformatics/comments/orxva2/how_are_the_pvalue_and_fdr_calculated_in_deseq2/</w:t>
        </w:r>
      </w:hyperlink>
      <w:r>
        <w:t xml:space="preserve"> </w:t>
      </w:r>
    </w:p>
    <w:p w14:paraId="6A549A34" w14:textId="747A2FCA" w:rsidR="008E0CE0" w:rsidRDefault="00A30D08" w:rsidP="008E0CE0">
      <w:r>
        <w:t xml:space="preserve">Anders Paper - </w:t>
      </w:r>
      <w:hyperlink r:id="rId48" w:history="1">
        <w:r w:rsidRPr="00791182">
          <w:rPr>
            <w:rStyle w:val="Hyperlink"/>
          </w:rPr>
          <w:t>https://link.springer.com/article/10.1186/s13059-014-0550-8</w:t>
        </w:r>
      </w:hyperlink>
    </w:p>
    <w:p w14:paraId="3A35ED45" w14:textId="1BD460C1" w:rsidR="00A30D08" w:rsidRDefault="00A30D08" w:rsidP="00A30D08">
      <w:pPr>
        <w:pStyle w:val="Heading4"/>
      </w:pPr>
      <w:r>
        <w:t>Machine Learning</w:t>
      </w:r>
    </w:p>
    <w:p w14:paraId="38C7738A" w14:textId="268C636F" w:rsidR="00A30D08" w:rsidRPr="00A30D08" w:rsidRDefault="00A30D08" w:rsidP="00A30D08">
      <w:r w:rsidRPr="00A30D08">
        <w:t>https://www.iguazio.com/glossary/true-positive-rate/</w:t>
      </w:r>
    </w:p>
    <w:p w14:paraId="19A40555" w14:textId="35D138C2" w:rsidR="00A30D08" w:rsidRDefault="00A30D08" w:rsidP="00A30D08">
      <w:r>
        <w:t xml:space="preserve">Random Forest - </w:t>
      </w:r>
      <w:hyperlink r:id="rId49" w:history="1">
        <w:r w:rsidRPr="00791182">
          <w:rPr>
            <w:rStyle w:val="Hyperlink"/>
          </w:rPr>
          <w:t>https://www.youtube.com/watch?v=YUsx5ZNlYWc</w:t>
        </w:r>
      </w:hyperlink>
      <w:r>
        <w:t xml:space="preserve">, </w:t>
      </w:r>
      <w:hyperlink r:id="rId50" w:history="1">
        <w:r w:rsidRPr="00791182">
          <w:rPr>
            <w:rStyle w:val="Hyperlink"/>
          </w:rPr>
          <w:t>https://www.datacamp.com/tutorial/random-forests-classifier-python</w:t>
        </w:r>
      </w:hyperlink>
      <w:r>
        <w:t xml:space="preserve"> , </w:t>
      </w:r>
      <w:r w:rsidR="007A3FBF" w:rsidRPr="007A3FBF">
        <w:t>https://scikit-learn.org/stable/modules/generated/sklearn.ensemble.RandomForestClassifier.html</w:t>
      </w:r>
    </w:p>
    <w:p w14:paraId="68211934" w14:textId="5E89A399" w:rsidR="00A30D08" w:rsidRDefault="00A30D08" w:rsidP="00A30D08">
      <w:r>
        <w:t xml:space="preserve">LDA From Scratch - </w:t>
      </w:r>
      <w:hyperlink r:id="rId51" w:history="1">
        <w:r w:rsidRPr="00791182">
          <w:rPr>
            <w:rStyle w:val="Hyperlink"/>
          </w:rPr>
          <w:t>https://www.youtube.com/watch?v=9IDXYHhAfGA</w:t>
        </w:r>
      </w:hyperlink>
      <w:r>
        <w:t xml:space="preserve"> </w:t>
      </w:r>
    </w:p>
    <w:p w14:paraId="74DE7E27" w14:textId="322A9C23" w:rsidR="00A30D08" w:rsidRDefault="00A30D08" w:rsidP="00A30D08">
      <w:r>
        <w:t xml:space="preserve">Logistic Regression - </w:t>
      </w:r>
      <w:hyperlink r:id="rId52" w:history="1">
        <w:r w:rsidRPr="00791182">
          <w:rPr>
            <w:rStyle w:val="Hyperlink"/>
          </w:rPr>
          <w:t>https://www.datacamp.com/tutorial/understanding-logistic-regression-python</w:t>
        </w:r>
      </w:hyperlink>
      <w:r>
        <w:t xml:space="preserve">, </w:t>
      </w:r>
      <w:hyperlink r:id="rId53" w:history="1">
        <w:r w:rsidRPr="00791182">
          <w:rPr>
            <w:rStyle w:val="Hyperlink"/>
          </w:rPr>
          <w:t>https://www.youtube.com/watch?v=zM4VZR0px8E</w:t>
        </w:r>
      </w:hyperlink>
      <w:r>
        <w:t xml:space="preserve">, </w:t>
      </w:r>
      <w:hyperlink r:id="rId54" w:history="1">
        <w:r w:rsidRPr="00791182">
          <w:rPr>
            <w:rStyle w:val="Hyperlink"/>
          </w:rPr>
          <w:t>https://www.reddit.com/r/learnmachinelearning/comments/10tnhr1/what_algorithm_to_use_for_a_small_multiclass/</w:t>
        </w:r>
      </w:hyperlink>
      <w:r>
        <w:t xml:space="preserve"> , </w:t>
      </w:r>
      <w:hyperlink r:id="rId55" w:history="1">
        <w:r w:rsidRPr="00791182">
          <w:rPr>
            <w:rStyle w:val="Hyperlink"/>
          </w:rPr>
          <w:t>https://www.datacamp.com/tutorial/understanding-logistic-regression-python</w:t>
        </w:r>
      </w:hyperlink>
      <w:r>
        <w:t xml:space="preserve"> , </w:t>
      </w:r>
      <w:r w:rsidRPr="00A30D08">
        <w:t>https://scikit-learn.org/stable/modules/generated/sklearn.linear_model.LogisticRegression.html</w:t>
      </w:r>
    </w:p>
    <w:p w14:paraId="504A37F8" w14:textId="6F824F79" w:rsidR="00A30D08" w:rsidRDefault="00A30D08" w:rsidP="00A30D08">
      <w:hyperlink r:id="rId56" w:history="1">
        <w:r w:rsidRPr="00791182">
          <w:rPr>
            <w:rStyle w:val="Hyperlink"/>
          </w:rPr>
          <w:t>https://stackoverflow.com/questions/43123059/why-both-training-and-testing-loss-decrease-as-i-add-more-training-data-incremen</w:t>
        </w:r>
      </w:hyperlink>
      <w:r>
        <w:t xml:space="preserve"> </w:t>
      </w:r>
    </w:p>
    <w:p w14:paraId="0915B2B9" w14:textId="4D7A1B3E" w:rsidR="00A30D08" w:rsidRDefault="00A30D08" w:rsidP="00A30D08">
      <w:proofErr w:type="spellStart"/>
      <w:r>
        <w:t>XGBoost</w:t>
      </w:r>
      <w:proofErr w:type="spellEnd"/>
      <w:r>
        <w:t xml:space="preserve"> - </w:t>
      </w:r>
      <w:hyperlink r:id="rId57" w:history="1">
        <w:r w:rsidRPr="00791182">
          <w:rPr>
            <w:rStyle w:val="Hyperlink"/>
          </w:rPr>
          <w:t>https://xgboost.readthedocs.io/en/stable/tutorials/custom_metric_obj.html</w:t>
        </w:r>
      </w:hyperlink>
      <w:r>
        <w:t xml:space="preserve"> , </w:t>
      </w:r>
      <w:hyperlink r:id="rId58" w:history="1">
        <w:r w:rsidRPr="00791182">
          <w:rPr>
            <w:rStyle w:val="Hyperlink"/>
          </w:rPr>
          <w:t>https://www.youtube.com/watch?v=aLOQD66Sj0g</w:t>
        </w:r>
      </w:hyperlink>
      <w:r>
        <w:t xml:space="preserve"> </w:t>
      </w:r>
      <w:r w:rsidR="007A3FBF">
        <w:t xml:space="preserve">, </w:t>
      </w:r>
      <w:hyperlink r:id="rId59" w:history="1">
        <w:r w:rsidR="007A3FBF" w:rsidRPr="00791182">
          <w:rPr>
            <w:rStyle w:val="Hyperlink"/>
          </w:rPr>
          <w:t>https://www.qwak.com/post/xgboost-versus-random-forest</w:t>
        </w:r>
      </w:hyperlink>
      <w:r w:rsidR="007A3FBF">
        <w:t xml:space="preserve"> </w:t>
      </w:r>
    </w:p>
    <w:p w14:paraId="1386A208" w14:textId="414A80DD" w:rsidR="00A30D08" w:rsidRDefault="00A30D08" w:rsidP="00A30D08">
      <w:hyperlink r:id="rId60" w:history="1">
        <w:r w:rsidRPr="00791182">
          <w:rPr>
            <w:rStyle w:val="Hyperlink"/>
          </w:rPr>
          <w:t>https://www.youtube.com/watch?v=OtD8wVaFm6E</w:t>
        </w:r>
      </w:hyperlink>
      <w:r w:rsidR="007A3FBF">
        <w:t xml:space="preserve">, </w:t>
      </w:r>
      <w:hyperlink r:id="rId61" w:history="1">
        <w:r w:rsidR="007A3FBF" w:rsidRPr="00791182">
          <w:rPr>
            <w:rStyle w:val="Hyperlink"/>
          </w:rPr>
          <w:t>https://www.reddit.com/r/MLQuestions/comments/p4l5mh/cross_validation_accuracy_high_but_when_my_model/</w:t>
        </w:r>
      </w:hyperlink>
      <w:r w:rsidR="007A3FBF">
        <w:t xml:space="preserve">, </w:t>
      </w:r>
    </w:p>
    <w:p w14:paraId="574213BB" w14:textId="4BD2072F" w:rsidR="00A30D08" w:rsidRDefault="00A30D08" w:rsidP="00A30D08">
      <w:hyperlink r:id="rId62" w:history="1">
        <w:r w:rsidRPr="00791182">
          <w:rPr>
            <w:rStyle w:val="Hyperlink"/>
          </w:rPr>
          <w:t>https://www.youtube.com/watch?v=3CC4N4z3GJc</w:t>
        </w:r>
      </w:hyperlink>
      <w:r>
        <w:t xml:space="preserve"> </w:t>
      </w:r>
    </w:p>
    <w:p w14:paraId="33CD4745" w14:textId="0EAD8A31" w:rsidR="00A30D08" w:rsidRDefault="00A30D08" w:rsidP="00A30D08">
      <w:hyperlink r:id="rId63" w:history="1">
        <w:r w:rsidRPr="00791182">
          <w:rPr>
            <w:rStyle w:val="Hyperlink"/>
          </w:rPr>
          <w:t>https://pmc.ncbi.nlm.nih.gov/articles/PMC9369844/</w:t>
        </w:r>
      </w:hyperlink>
      <w:r>
        <w:t xml:space="preserve"> </w:t>
      </w:r>
    </w:p>
    <w:p w14:paraId="16FB8BC7" w14:textId="37273C36" w:rsidR="00A30D08" w:rsidRDefault="00A30D08" w:rsidP="00A30D08">
      <w:hyperlink r:id="rId64" w:history="1">
        <w:r w:rsidRPr="00791182">
          <w:rPr>
            <w:rStyle w:val="Hyperlink"/>
          </w:rPr>
          <w:t>https://www.datacamp.com/tutorial/xgboost-in-python</w:t>
        </w:r>
      </w:hyperlink>
      <w:r>
        <w:t xml:space="preserve"> </w:t>
      </w:r>
    </w:p>
    <w:p w14:paraId="538730B6" w14:textId="2C82A268" w:rsidR="00A30D08" w:rsidRDefault="00A30D08" w:rsidP="00A30D08">
      <w:hyperlink r:id="rId65" w:history="1">
        <w:r w:rsidRPr="00791182">
          <w:rPr>
            <w:rStyle w:val="Hyperlink"/>
          </w:rPr>
          <w:t>https://xgboost.readthedocs.io/en/stable/tutorials/custom_metric_obj.html</w:t>
        </w:r>
      </w:hyperlink>
    </w:p>
    <w:p w14:paraId="3EC19295" w14:textId="1BF5EE68" w:rsidR="00A30D08" w:rsidRDefault="00A30D08" w:rsidP="00A30D08">
      <w:r w:rsidRPr="00A30D08">
        <w:t>https://www.reddit.com/r/learnmachinelearning/comments/rdwanv/what_is_the_difference_between_xgboost_and/</w:t>
      </w:r>
    </w:p>
    <w:p w14:paraId="04A95F8A" w14:textId="63056027" w:rsidR="00A30D08" w:rsidRDefault="00A30D08" w:rsidP="00A30D08">
      <w:r>
        <w:t xml:space="preserve">Evaluating Models - </w:t>
      </w:r>
      <w:hyperlink r:id="rId66" w:history="1">
        <w:r w:rsidRPr="00791182">
          <w:rPr>
            <w:rStyle w:val="Hyperlink"/>
          </w:rPr>
          <w:t>https://neptune.ai/blog/f1-score-accuracy-roc-auc-pr-auc</w:t>
        </w:r>
      </w:hyperlink>
      <w:r>
        <w:t xml:space="preserve">, </w:t>
      </w:r>
      <w:hyperlink r:id="rId67" w:history="1">
        <w:r w:rsidRPr="00791182">
          <w:rPr>
            <w:rStyle w:val="Hyperlink"/>
          </w:rPr>
          <w:t>https://www.youtube.com/watch?v=fF0MvCPsEp8</w:t>
        </w:r>
      </w:hyperlink>
      <w:r>
        <w:t xml:space="preserve"> , </w:t>
      </w:r>
      <w:hyperlink r:id="rId68" w:history="1">
        <w:r w:rsidRPr="00791182">
          <w:rPr>
            <w:rStyle w:val="Hyperlink"/>
          </w:rPr>
          <w:t>https://stats.stackexchange.com/questions/262616/roc-vs-precision-recall-curves-on-imbalanced-dataset</w:t>
        </w:r>
      </w:hyperlink>
      <w:r>
        <w:t xml:space="preserve">, </w:t>
      </w:r>
      <w:hyperlink r:id="rId69" w:history="1">
        <w:r w:rsidRPr="00791182">
          <w:rPr>
            <w:rStyle w:val="Hyperlink"/>
          </w:rPr>
          <w:t>https://www.kaggle.com/discussions/general/7517https://www.reddit.com/r/learnpython/comments/1bjh9bn/what_does_the_assert_keyword_do_in_python/https://www.reddit.com/r/learnpython/comments/1bjh9bn/what_does_the_assert_keyword_do_in_python/https://www.reddit.com/r/learnpython/comments/1bjh9bn/what_does_the_assert_keyword_do_in_python/</w:t>
        </w:r>
      </w:hyperlink>
    </w:p>
    <w:p w14:paraId="7ACAB119" w14:textId="0830F6F7" w:rsidR="00A30D08" w:rsidRDefault="00A30D08" w:rsidP="00A30D08">
      <w:r>
        <w:t xml:space="preserve">ROC - </w:t>
      </w:r>
      <w:hyperlink r:id="rId70" w:history="1">
        <w:r w:rsidRPr="00791182">
          <w:rPr>
            <w:rStyle w:val="Hyperlink"/>
          </w:rPr>
          <w:t>https://en.wikipedia.org/wiki/Receiver_operating_characteristic</w:t>
        </w:r>
      </w:hyperlink>
      <w:r>
        <w:t xml:space="preserve">, </w:t>
      </w:r>
      <w:hyperlink r:id="rId71" w:history="1">
        <w:r w:rsidRPr="00791182">
          <w:rPr>
            <w:rStyle w:val="Hyperlink"/>
          </w:rPr>
          <w:t>https://stats.stackexchange.com/questions/483185/determine-how-good-an-auc-is-area-under-the-curve-of-roc</w:t>
        </w:r>
      </w:hyperlink>
      <w:r>
        <w:t xml:space="preserve">, </w:t>
      </w:r>
      <w:hyperlink r:id="rId72" w:history="1">
        <w:r w:rsidRPr="00791182">
          <w:rPr>
            <w:rStyle w:val="Hyperlink"/>
          </w:rPr>
          <w:t>https://www.youtube.com/watch?v=rlZVRpMAbTg</w:t>
        </w:r>
      </w:hyperlink>
    </w:p>
    <w:p w14:paraId="4A9786B9" w14:textId="6D3FB5CA" w:rsidR="00A30D08" w:rsidRDefault="00A30D08" w:rsidP="00A30D08">
      <w:hyperlink r:id="rId73" w:history="1">
        <w:r w:rsidRPr="00791182">
          <w:rPr>
            <w:rStyle w:val="Hyperlink"/>
          </w:rPr>
          <w:t>https://www.reddit.com/r/statistics/comments/hye1t5/q_is_an_auc_improvement_from_063_to_067/</w:t>
        </w:r>
      </w:hyperlink>
      <w:r>
        <w:t xml:space="preserve"> </w:t>
      </w:r>
    </w:p>
    <w:p w14:paraId="3D3EA297" w14:textId="4AA53937" w:rsidR="00A30D08" w:rsidRDefault="00A30D08" w:rsidP="00A30D08">
      <w:hyperlink r:id="rId74" w:history="1">
        <w:r w:rsidRPr="00791182">
          <w:rPr>
            <w:rStyle w:val="Hyperlink"/>
          </w:rPr>
          <w:t>https://stackoverflow.com/questions/26097921/choosing-random-state-for-sklearn-algorithms</w:t>
        </w:r>
      </w:hyperlink>
      <w:r>
        <w:t xml:space="preserve"> </w:t>
      </w:r>
    </w:p>
    <w:p w14:paraId="3078ECB0" w14:textId="627A029D" w:rsidR="00A30D08" w:rsidRDefault="00A30D08" w:rsidP="00A30D08">
      <w:hyperlink r:id="rId75" w:history="1">
        <w:r w:rsidRPr="00791182">
          <w:rPr>
            <w:rStyle w:val="Hyperlink"/>
          </w:rPr>
          <w:t>https://www.youtube.com/watch?v=t1PEhjyzxLA</w:t>
        </w:r>
      </w:hyperlink>
      <w:r>
        <w:t xml:space="preserve"> </w:t>
      </w:r>
    </w:p>
    <w:p w14:paraId="4496E1C3" w14:textId="1B2E444C" w:rsidR="00A30D08" w:rsidRDefault="00A30D08" w:rsidP="00A30D08">
      <w:hyperlink r:id="rId76" w:history="1">
        <w:r w:rsidRPr="00791182">
          <w:rPr>
            <w:rStyle w:val="Hyperlink"/>
          </w:rPr>
          <w:t>https://www.reddit.com/r/MLQuestions/comments/1edc0wu/how_much_imbalance_in_a_dataset_is_acceptable/</w:t>
        </w:r>
      </w:hyperlink>
    </w:p>
    <w:p w14:paraId="784B9F73" w14:textId="74300734" w:rsidR="00A30D08" w:rsidRDefault="00A30D08" w:rsidP="00A30D08">
      <w:r>
        <w:t xml:space="preserve">imbalanced - </w:t>
      </w:r>
      <w:hyperlink r:id="rId77" w:history="1">
        <w:r w:rsidRPr="00791182">
          <w:rPr>
            <w:rStyle w:val="Hyperlink"/>
          </w:rPr>
          <w:t>https://medium.com/@faheemsiddiqi789/how-can-i-determine-if-my-data-is-balanced-or-imbalanced-080819af408c</w:t>
        </w:r>
      </w:hyperlink>
      <w:r>
        <w:t xml:space="preserve">, </w:t>
      </w:r>
      <w:hyperlink r:id="rId78" w:history="1">
        <w:r w:rsidRPr="00791182">
          <w:rPr>
            <w:rStyle w:val="Hyperlink"/>
          </w:rPr>
          <w:t>https://www.youtube.com/watch?v=SE-jlUAVXKQ</w:t>
        </w:r>
      </w:hyperlink>
      <w:r>
        <w:t xml:space="preserve"> </w:t>
      </w:r>
    </w:p>
    <w:p w14:paraId="194DC261" w14:textId="70E16764" w:rsidR="00A30D08" w:rsidRDefault="00A30D08" w:rsidP="00A30D08">
      <w:r>
        <w:t xml:space="preserve">Permutation Feature Importance - </w:t>
      </w:r>
      <w:hyperlink r:id="rId79" w:history="1">
        <w:r w:rsidRPr="00791182">
          <w:rPr>
            <w:rStyle w:val="Hyperlink"/>
          </w:rPr>
          <w:t>https://scikit-learn.org/stable/modules/permutation_importance.html</w:t>
        </w:r>
      </w:hyperlink>
      <w:r>
        <w:t xml:space="preserve"> </w:t>
      </w:r>
    </w:p>
    <w:p w14:paraId="7DC44911" w14:textId="325767F4" w:rsidR="00A30D08" w:rsidRDefault="00A30D08" w:rsidP="00A30D08">
      <w:r>
        <w:t xml:space="preserve">Cross </w:t>
      </w:r>
      <w:proofErr w:type="spellStart"/>
      <w:r>
        <w:t>Validan</w:t>
      </w:r>
      <w:r w:rsidR="007A3FBF">
        <w:t>t</w:t>
      </w:r>
      <w:proofErr w:type="spellEnd"/>
      <w:r>
        <w:t xml:space="preserve"> - </w:t>
      </w:r>
      <w:hyperlink r:id="rId80" w:history="1">
        <w:r w:rsidRPr="00791182">
          <w:rPr>
            <w:rStyle w:val="Hyperlink"/>
          </w:rPr>
          <w:t>https://scikit-learn.org/stable/modules/cross_validation.html</w:t>
        </w:r>
      </w:hyperlink>
      <w:r w:rsidR="007A3FBF">
        <w:t xml:space="preserve">. </w:t>
      </w:r>
      <w:hyperlink r:id="rId81" w:history="1">
        <w:r w:rsidR="007A3FBF" w:rsidRPr="00791182">
          <w:rPr>
            <w:rStyle w:val="Hyperlink"/>
          </w:rPr>
          <w:t>https://www.youtube.com/watch?v=6dDet0-Drzc</w:t>
        </w:r>
      </w:hyperlink>
      <w:r w:rsidR="007A3FBF">
        <w:t xml:space="preserve"> </w:t>
      </w:r>
    </w:p>
    <w:p w14:paraId="46793027" w14:textId="19D3B165" w:rsidR="00A30D08" w:rsidRDefault="00A30D08" w:rsidP="00A30D08">
      <w:r>
        <w:t xml:space="preserve">PCA - </w:t>
      </w:r>
      <w:hyperlink r:id="rId82" w:history="1">
        <w:r w:rsidRPr="00791182">
          <w:rPr>
            <w:rStyle w:val="Hyperlink"/>
          </w:rPr>
          <w:t>https://builtin.com/machine-learning/pca-in-python</w:t>
        </w:r>
      </w:hyperlink>
    </w:p>
    <w:p w14:paraId="2AACA047" w14:textId="3A048F53" w:rsidR="00A30D08" w:rsidRDefault="00A30D08" w:rsidP="00A30D08">
      <w:proofErr w:type="spellStart"/>
      <w:r>
        <w:t>Sklearn</w:t>
      </w:r>
      <w:proofErr w:type="spellEnd"/>
      <w:r>
        <w:t xml:space="preserve"> - </w:t>
      </w:r>
      <w:hyperlink r:id="rId83" w:history="1">
        <w:r w:rsidRPr="00791182">
          <w:rPr>
            <w:rStyle w:val="Hyperlink"/>
          </w:rPr>
          <w:t>https://builtin.com/machine-learning/scikit-learn-guide</w:t>
        </w:r>
      </w:hyperlink>
    </w:p>
    <w:p w14:paraId="22964954" w14:textId="393544D7" w:rsidR="00A30D08" w:rsidRDefault="00A30D08" w:rsidP="00A30D08">
      <w:r>
        <w:t xml:space="preserve">3D PCA - </w:t>
      </w:r>
      <w:hyperlink r:id="rId84" w:history="1">
        <w:r w:rsidRPr="00791182">
          <w:rPr>
            <w:rStyle w:val="Hyperlink"/>
          </w:rPr>
          <w:t>https://stackoverflow.com/questions/65241847/how-to-plot-3d-pca-with-different-colors</w:t>
        </w:r>
      </w:hyperlink>
    </w:p>
    <w:p w14:paraId="44CF2F0F" w14:textId="2CF1A29C" w:rsidR="00A30D08" w:rsidRDefault="00A30D08" w:rsidP="00A30D08">
      <w:proofErr w:type="spellStart"/>
      <w:r>
        <w:t>Upsampling</w:t>
      </w:r>
      <w:proofErr w:type="spellEnd"/>
      <w:r>
        <w:t xml:space="preserve"> - </w:t>
      </w:r>
      <w:hyperlink r:id="rId85" w:anchor="1003835709" w:history="1">
        <w:r w:rsidRPr="00791182">
          <w:rPr>
            <w:rStyle w:val="Hyperlink"/>
          </w:rPr>
          <w:t>https://www.ibm.com/think/topics/upsampling#1003835709</w:t>
        </w:r>
      </w:hyperlink>
    </w:p>
    <w:p w14:paraId="603DEB9F" w14:textId="77777777" w:rsidR="00A30D08" w:rsidRDefault="00A30D08" w:rsidP="00A30D08">
      <w:r>
        <w:t xml:space="preserve">Grid Search - </w:t>
      </w:r>
      <w:hyperlink r:id="rId86" w:history="1">
        <w:r w:rsidRPr="00791182">
          <w:rPr>
            <w:rStyle w:val="Hyperlink"/>
          </w:rPr>
          <w:t>https://stackoverflow.com/questions/60786220/attributeerror-gridsearchcv-object-has-no-attribute-best-params</w:t>
        </w:r>
      </w:hyperlink>
    </w:p>
    <w:p w14:paraId="5FFFF9CE" w14:textId="77777777" w:rsidR="00A30D08" w:rsidRDefault="00A30D08" w:rsidP="00A30D08">
      <w:proofErr w:type="spellStart"/>
      <w:r>
        <w:t>RandomizedSearchCV</w:t>
      </w:r>
      <w:proofErr w:type="spellEnd"/>
      <w:r>
        <w:t xml:space="preserve"> - </w:t>
      </w:r>
      <w:hyperlink r:id="rId87" w:history="1">
        <w:r w:rsidRPr="00791182">
          <w:rPr>
            <w:rStyle w:val="Hyperlink"/>
          </w:rPr>
          <w:t>https://scikit-learn.org/stable/modules/generated/sklearn.model_selection.RandomizedSearchCV.html</w:t>
        </w:r>
      </w:hyperlink>
      <w:r>
        <w:t xml:space="preserve"> </w:t>
      </w:r>
    </w:p>
    <w:p w14:paraId="18E9E1CF" w14:textId="3EE6B452" w:rsidR="00A30D08" w:rsidRDefault="00A30D08" w:rsidP="00A30D08">
      <w:r>
        <w:lastRenderedPageBreak/>
        <w:t xml:space="preserve"> </w:t>
      </w:r>
      <w:proofErr w:type="spellStart"/>
      <w:r w:rsidR="007A3FBF">
        <w:t>Hyperparam</w:t>
      </w:r>
      <w:proofErr w:type="spellEnd"/>
      <w:r w:rsidR="007A3FBF">
        <w:t xml:space="preserve"> tuning - </w:t>
      </w:r>
      <w:hyperlink r:id="rId88" w:history="1">
        <w:r w:rsidR="007A3FBF" w:rsidRPr="00791182">
          <w:rPr>
            <w:rStyle w:val="Hyperlink"/>
          </w:rPr>
          <w:t>https://www.geeksforgeeks.org/machine-learning/random-forest-hyperparameter-tuning-in-python/</w:t>
        </w:r>
      </w:hyperlink>
    </w:p>
    <w:p w14:paraId="0E263FEE" w14:textId="21926756" w:rsidR="007A3FBF" w:rsidRDefault="007A3FBF" w:rsidP="00A30D08">
      <w:r w:rsidRPr="007A3FBF">
        <w:t>https://www.geeksforgeeks.org/machine-learning/calculate-roc-auc-for-classification-algorithm-such-as-random-forest/</w:t>
      </w:r>
    </w:p>
    <w:p w14:paraId="4C575592" w14:textId="7A7A5621" w:rsidR="00A30D08" w:rsidRDefault="00A30D08" w:rsidP="00A30D08">
      <w:pPr>
        <w:pStyle w:val="Heading4"/>
      </w:pPr>
      <w:r>
        <w:t>Terminal Commands</w:t>
      </w:r>
    </w:p>
    <w:p w14:paraId="418EE846" w14:textId="398E5E46" w:rsidR="00A30D08" w:rsidRDefault="00A30D08" w:rsidP="00A30D08">
      <w:r>
        <w:t xml:space="preserve">Mv - </w:t>
      </w:r>
      <w:hyperlink r:id="rId89" w:history="1">
        <w:r w:rsidRPr="00791182">
          <w:rPr>
            <w:rStyle w:val="Hyperlink"/>
          </w:rPr>
          <w:t>https://askubuntu.com/questions/465877/how-to-move-one-file-to-a-folder-using-terminal</w:t>
        </w:r>
      </w:hyperlink>
    </w:p>
    <w:p w14:paraId="51492138" w14:textId="33087055" w:rsidR="00A30D08" w:rsidRPr="00A30D08" w:rsidRDefault="00A30D08" w:rsidP="00A30D08">
      <w:r w:rsidRPr="00A30D08">
        <w:t>https://www.reddit.com/r/Python/comments/w564g0/can_anyone_explain_the_differences_of_conda_vs_pip/</w:t>
      </w:r>
    </w:p>
    <w:p w14:paraId="5A77754D" w14:textId="77777777" w:rsidR="00A30D08" w:rsidRDefault="00A30D08" w:rsidP="00A30D08"/>
    <w:p w14:paraId="3FA03245" w14:textId="77777777" w:rsidR="00A30D08" w:rsidRPr="00A30D08" w:rsidRDefault="00A30D08" w:rsidP="00A30D08"/>
    <w:sectPr w:rsidR="00A30D08" w:rsidRPr="00A3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1205605210">
    <w:abstractNumId w:val="12"/>
  </w:num>
  <w:num w:numId="13" w16cid:durableId="1695883432">
    <w:abstractNumId w:val="11"/>
  </w:num>
  <w:num w:numId="1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3478014016"/>
  </w:docVars>
  <w:rsids>
    <w:rsidRoot w:val="00080A7C"/>
    <w:rsid w:val="00003E7A"/>
    <w:rsid w:val="00033BEC"/>
    <w:rsid w:val="000525BC"/>
    <w:rsid w:val="00080A7C"/>
    <w:rsid w:val="000944B1"/>
    <w:rsid w:val="00106627"/>
    <w:rsid w:val="001562E6"/>
    <w:rsid w:val="00164C69"/>
    <w:rsid w:val="00201575"/>
    <w:rsid w:val="002127E1"/>
    <w:rsid w:val="002317C6"/>
    <w:rsid w:val="00243572"/>
    <w:rsid w:val="002811DB"/>
    <w:rsid w:val="002859BE"/>
    <w:rsid w:val="002B45AE"/>
    <w:rsid w:val="002C7B5C"/>
    <w:rsid w:val="002D6EE7"/>
    <w:rsid w:val="002E0334"/>
    <w:rsid w:val="00303FE0"/>
    <w:rsid w:val="00323491"/>
    <w:rsid w:val="00370988"/>
    <w:rsid w:val="003C53A5"/>
    <w:rsid w:val="0041780A"/>
    <w:rsid w:val="00457208"/>
    <w:rsid w:val="0046150B"/>
    <w:rsid w:val="00516C96"/>
    <w:rsid w:val="00536D82"/>
    <w:rsid w:val="00591EA3"/>
    <w:rsid w:val="005C031C"/>
    <w:rsid w:val="00601FD6"/>
    <w:rsid w:val="00616869"/>
    <w:rsid w:val="006C15C8"/>
    <w:rsid w:val="006C7C55"/>
    <w:rsid w:val="006D6967"/>
    <w:rsid w:val="006F2002"/>
    <w:rsid w:val="00714F98"/>
    <w:rsid w:val="007178CA"/>
    <w:rsid w:val="007240E2"/>
    <w:rsid w:val="007A3FBF"/>
    <w:rsid w:val="007A6BA4"/>
    <w:rsid w:val="00803D43"/>
    <w:rsid w:val="00862C64"/>
    <w:rsid w:val="00884502"/>
    <w:rsid w:val="008E0CE0"/>
    <w:rsid w:val="008F68A9"/>
    <w:rsid w:val="009061FB"/>
    <w:rsid w:val="00913E24"/>
    <w:rsid w:val="00921D09"/>
    <w:rsid w:val="00992A00"/>
    <w:rsid w:val="009E5CDE"/>
    <w:rsid w:val="009F6385"/>
    <w:rsid w:val="00A2119B"/>
    <w:rsid w:val="00A30D08"/>
    <w:rsid w:val="00A35144"/>
    <w:rsid w:val="00A824CA"/>
    <w:rsid w:val="00AB234B"/>
    <w:rsid w:val="00B31DA0"/>
    <w:rsid w:val="00B3630A"/>
    <w:rsid w:val="00B36C70"/>
    <w:rsid w:val="00B53A18"/>
    <w:rsid w:val="00B8519C"/>
    <w:rsid w:val="00B9222C"/>
    <w:rsid w:val="00BB68E4"/>
    <w:rsid w:val="00BE7639"/>
    <w:rsid w:val="00C311D3"/>
    <w:rsid w:val="00CF78E6"/>
    <w:rsid w:val="00D300F4"/>
    <w:rsid w:val="00D900A3"/>
    <w:rsid w:val="00DA6589"/>
    <w:rsid w:val="00DC00FD"/>
    <w:rsid w:val="00DE7B0B"/>
    <w:rsid w:val="00E14AA5"/>
    <w:rsid w:val="00E466C3"/>
    <w:rsid w:val="00E65C2D"/>
    <w:rsid w:val="00E84287"/>
    <w:rsid w:val="00E93B62"/>
    <w:rsid w:val="00EA4A81"/>
    <w:rsid w:val="00ED7C84"/>
    <w:rsid w:val="00EE273E"/>
    <w:rsid w:val="00FE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3734D"/>
  <w15:chartTrackingRefBased/>
  <w15:docId w15:val="{B14A2D2D-B6E3-9A46-902C-196964C6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7A6BA4"/>
    <w:pPr>
      <w:spacing w:line="259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7A6BA4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7A6BA4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7A6BA4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7A6BA4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A6B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A6BA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A6BA4"/>
  </w:style>
  <w:style w:type="character" w:customStyle="1" w:styleId="Heading1Char">
    <w:name w:val="Heading 1 Char"/>
    <w:aliases w:val="Pocket Char"/>
    <w:basedOn w:val="DefaultParagraphFont"/>
    <w:link w:val="Heading1"/>
    <w:rsid w:val="007A6BA4"/>
    <w:rPr>
      <w:rFonts w:ascii="Calibri" w:eastAsiaTheme="majorEastAsia" w:hAnsi="Calibri" w:cstheme="majorBidi"/>
      <w:b/>
      <w:kern w:val="0"/>
      <w:sz w:val="52"/>
      <w:szCs w:val="32"/>
      <w14:ligatures w14:val="none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7A6BA4"/>
    <w:rPr>
      <w:rFonts w:ascii="Calibri" w:eastAsiaTheme="majorEastAsia" w:hAnsi="Calibri" w:cstheme="majorBidi"/>
      <w:b/>
      <w:kern w:val="0"/>
      <w:sz w:val="44"/>
      <w:szCs w:val="26"/>
      <w:u w:val="double"/>
      <w14:ligatures w14:val="non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7A6BA4"/>
    <w:rPr>
      <w:rFonts w:ascii="Calibri" w:eastAsiaTheme="majorEastAsia" w:hAnsi="Calibri" w:cstheme="majorBidi"/>
      <w:b/>
      <w:kern w:val="0"/>
      <w:sz w:val="32"/>
      <w:u w:val="single"/>
      <w14:ligatures w14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7A6BA4"/>
    <w:rPr>
      <w:rFonts w:ascii="Calibri" w:eastAsiaTheme="majorEastAsia" w:hAnsi="Calibri" w:cstheme="majorBidi"/>
      <w:b/>
      <w:iCs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A4"/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B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B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6BA4"/>
    <w:rPr>
      <w:color w:val="auto"/>
      <w:u w:val="none"/>
    </w:rPr>
  </w:style>
  <w:style w:type="character" w:styleId="Emphasis">
    <w:name w:val="Emphasis"/>
    <w:basedOn w:val="DefaultParagraphFont"/>
    <w:uiPriority w:val="8"/>
    <w:qFormat/>
    <w:rsid w:val="007A6BA4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7A6BA4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7A6BA4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qFormat/>
    <w:rsid w:val="007A6BA4"/>
    <w:rPr>
      <w:b/>
      <w:bCs/>
    </w:rPr>
  </w:style>
  <w:style w:type="character" w:styleId="BookTitle">
    <w:name w:val="Book Title"/>
    <w:basedOn w:val="DefaultParagraphFont"/>
    <w:uiPriority w:val="33"/>
    <w:qFormat/>
    <w:rsid w:val="007A6BA4"/>
    <w:rPr>
      <w:b/>
      <w:bCs/>
      <w:i/>
      <w:iCs/>
      <w:spacing w:val="5"/>
    </w:rPr>
  </w:style>
  <w:style w:type="numbering" w:styleId="111111">
    <w:name w:val="Outline List 2"/>
    <w:basedOn w:val="NoList"/>
    <w:uiPriority w:val="99"/>
    <w:semiHidden/>
    <w:unhideWhenUsed/>
    <w:rsid w:val="007A6BA4"/>
  </w:style>
  <w:style w:type="paragraph" w:styleId="Header">
    <w:name w:val="header"/>
    <w:basedOn w:val="Normal"/>
    <w:link w:val="HeaderChar"/>
    <w:uiPriority w:val="99"/>
    <w:semiHidden/>
    <w:rsid w:val="007A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6BA4"/>
    <w:rPr>
      <w:rFonts w:ascii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A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6BA4"/>
    <w:rPr>
      <w:rFonts w:ascii="Calibri" w:hAnsi="Calibri" w:cs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A6B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A6BA4"/>
    <w:rPr>
      <w:rFonts w:ascii="Calibri" w:hAnsi="Calibri" w:cs="Calibri"/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99"/>
    <w:unhideWhenUsed/>
    <w:qFormat/>
    <w:rsid w:val="007A6BA4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99"/>
    <w:rsid w:val="007A6BA4"/>
    <w:rPr>
      <w:rFonts w:ascii="Calibri" w:hAnsi="Calibri" w:cs="Calibri"/>
      <w:kern w:val="0"/>
      <w:sz w:val="22"/>
      <w:szCs w:val="22"/>
      <w14:ligatures w14:val="none"/>
    </w:rPr>
  </w:style>
  <w:style w:type="paragraph" w:customStyle="1" w:styleId="Style1">
    <w:name w:val="Style1"/>
    <w:basedOn w:val="Heading4"/>
    <w:uiPriority w:val="5"/>
    <w:qFormat/>
    <w:rsid w:val="007A6BA4"/>
    <w:rPr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tackoverflow.com/questions/46230285/pandas-dataframe-assign-1-0-values-based-on-other-column" TargetMode="External"/><Relationship Id="rId21" Type="http://schemas.openxmlformats.org/officeDocument/2006/relationships/hyperlink" Target="https://www.w3schools.com/r/r_functions.asp" TargetMode="External"/><Relationship Id="rId42" Type="http://schemas.openxmlformats.org/officeDocument/2006/relationships/hyperlink" Target="https://numpy.org/doc/2.3/reference/generated/numpy.where.html" TargetMode="External"/><Relationship Id="rId47" Type="http://schemas.openxmlformats.org/officeDocument/2006/relationships/hyperlink" Target="https://www.reddit.com/r/bioinformatics/comments/orxva2/how_are_the_pvalue_and_fdr_calculated_in_deseq2/" TargetMode="External"/><Relationship Id="rId63" Type="http://schemas.openxmlformats.org/officeDocument/2006/relationships/hyperlink" Target="https://pmc.ncbi.nlm.nih.gov/articles/PMC9369844/" TargetMode="External"/><Relationship Id="rId68" Type="http://schemas.openxmlformats.org/officeDocument/2006/relationships/hyperlink" Target="https://stats.stackexchange.com/questions/262616/roc-vs-precision-recall-curves-on-imbalanced-dataset" TargetMode="External"/><Relationship Id="rId84" Type="http://schemas.openxmlformats.org/officeDocument/2006/relationships/hyperlink" Target="https://stackoverflow.com/questions/65241847/how-to-plot-3d-pca-with-different-colors" TargetMode="External"/><Relationship Id="rId89" Type="http://schemas.openxmlformats.org/officeDocument/2006/relationships/hyperlink" Target="https://askubuntu.com/questions/465877/how-to-move-one-file-to-a-folder-using-terminal" TargetMode="External"/><Relationship Id="rId16" Type="http://schemas.openxmlformats.org/officeDocument/2006/relationships/hyperlink" Target="https://plotly.com/r/t-sne-and-umap-projections/" TargetMode="External"/><Relationship Id="rId11" Type="http://schemas.openxmlformats.org/officeDocument/2006/relationships/hyperlink" Target="https://bedops.readthedocs.io/en/latest/content/reference/file-management/conversion/gff2bed.html" TargetMode="External"/><Relationship Id="rId32" Type="http://schemas.openxmlformats.org/officeDocument/2006/relationships/hyperlink" Target="https://pandas.pydata.org/docs/reference/api/pandas.DataFrame.groupby.html" TargetMode="External"/><Relationship Id="rId37" Type="http://schemas.openxmlformats.org/officeDocument/2006/relationships/hyperlink" Target="https://www.geeksforgeeks.org/machine-learning/ml-one-hot-encoding/" TargetMode="External"/><Relationship Id="rId53" Type="http://schemas.openxmlformats.org/officeDocument/2006/relationships/hyperlink" Target="https://www.youtube.com/watch?v=zM4VZR0px8E" TargetMode="External"/><Relationship Id="rId58" Type="http://schemas.openxmlformats.org/officeDocument/2006/relationships/hyperlink" Target="https://www.youtube.com/watch?v=aLOQD66Sj0g" TargetMode="External"/><Relationship Id="rId74" Type="http://schemas.openxmlformats.org/officeDocument/2006/relationships/hyperlink" Target="https://stackoverflow.com/questions/26097921/choosing-random-state-for-sklearn-algorithms" TargetMode="External"/><Relationship Id="rId79" Type="http://schemas.openxmlformats.org/officeDocument/2006/relationships/hyperlink" Target="https://scikit-learn.org/stable/modules/permutation_importance.html" TargetMode="External"/><Relationship Id="rId5" Type="http://schemas.openxmlformats.org/officeDocument/2006/relationships/hyperlink" Target="https://github.com/marvin-jens/clip_analysis/blob/master/collapse_reads.pl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ohlerlab.mdc-berlin.de/files/duke/PARalyzer/README.txt%20/" TargetMode="External"/><Relationship Id="rId22" Type="http://schemas.openxmlformats.org/officeDocument/2006/relationships/hyperlink" Target="https://stackoverflow.com/questions/13148429/how-to-change-the-order-of-dataframe-columns" TargetMode="External"/><Relationship Id="rId27" Type="http://schemas.openxmlformats.org/officeDocument/2006/relationships/hyperlink" Target="https://pandas.pydata.org/docs/reference/api/pandas.DataFrame.unstack.html" TargetMode="External"/><Relationship Id="rId30" Type="http://schemas.openxmlformats.org/officeDocument/2006/relationships/hyperlink" Target="https://stackoverflow.com/questions/17573814/count-occurrences-of-each-of-certain-words-in-pandas-dataframe" TargetMode="External"/><Relationship Id="rId35" Type="http://schemas.openxmlformats.org/officeDocument/2006/relationships/hyperlink" Target="https://stackoverflow.com/questions/33962267/python-return-error-from-function" TargetMode="External"/><Relationship Id="rId43" Type="http://schemas.openxmlformats.org/officeDocument/2006/relationships/hyperlink" Target="https://bedtools.readthedocs.io/en/latest/content/tools/intersect.html" TargetMode="External"/><Relationship Id="rId48" Type="http://schemas.openxmlformats.org/officeDocument/2006/relationships/hyperlink" Target="https://link.springer.com/article/10.1186/s13059-014-0550-8" TargetMode="External"/><Relationship Id="rId56" Type="http://schemas.openxmlformats.org/officeDocument/2006/relationships/hyperlink" Target="https://stackoverflow.com/questions/43123059/why-both-training-and-testing-loss-decrease-as-i-add-more-training-data-incremen" TargetMode="External"/><Relationship Id="rId64" Type="http://schemas.openxmlformats.org/officeDocument/2006/relationships/hyperlink" Target="https://www.datacamp.com/tutorial/xgboost-in-python" TargetMode="External"/><Relationship Id="rId69" Type="http://schemas.openxmlformats.org/officeDocument/2006/relationships/hyperlink" Target="https://www.kaggle.com/discussions/general/7517https://www.reddit.com/r/learnpython/comments/1bjh9bn/what_does_the_assert_keyword_do_in_python/https://www.reddit.com/r/learnpython/comments/1bjh9bn/what_does_the_assert_keyword_do_in_python/https://www.reddit.com/r/learnpython/comments/1bjh9bn/what_does_the_assert_keyword_do_in_python/" TargetMode="External"/><Relationship Id="rId77" Type="http://schemas.openxmlformats.org/officeDocument/2006/relationships/hyperlink" Target="https://medium.com/@faheemsiddiqi789/how-can-i-determine-if-my-data-is-balanced-or-imbalanced-080819af408c" TargetMode="External"/><Relationship Id="rId8" Type="http://schemas.openxmlformats.org/officeDocument/2006/relationships/hyperlink" Target="https://trace.ncbi.nlm.nih.gov/Traces/index.html?view=run_browser&amp;page_size=10&amp;acc=SRR1042841&amp;display=data-access" TargetMode="External"/><Relationship Id="rId51" Type="http://schemas.openxmlformats.org/officeDocument/2006/relationships/hyperlink" Target="https://www.youtube.com/watch?v=9IDXYHhAfGA" TargetMode="External"/><Relationship Id="rId72" Type="http://schemas.openxmlformats.org/officeDocument/2006/relationships/hyperlink" Target="https://www.youtube.com/watch?v=rlZVRpMAbTg" TargetMode="External"/><Relationship Id="rId80" Type="http://schemas.openxmlformats.org/officeDocument/2006/relationships/hyperlink" Target="https://scikit-learn.org/stable/modules/cross_validation.html" TargetMode="External"/><Relationship Id="rId85" Type="http://schemas.openxmlformats.org/officeDocument/2006/relationships/hyperlink" Target="https://www.ibm.com/think/topics/upsampl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edops.readthedocs.io/en/latest/content/reference/file-management/conversion/convert2bed.html" TargetMode="External"/><Relationship Id="rId17" Type="http://schemas.openxmlformats.org/officeDocument/2006/relationships/hyperlink" Target="https://neurogenomics.github.io/orthogene/reference/convert_orthologs.html" TargetMode="External"/><Relationship Id="rId25" Type="http://schemas.openxmlformats.org/officeDocument/2006/relationships/hyperlink" Target="https://pandas.pydata.org/docs/reference/api/pandas.merge.html" TargetMode="External"/><Relationship Id="rId33" Type="http://schemas.openxmlformats.org/officeDocument/2006/relationships/hyperlink" Target="https://stackoverflow.com/questions/7531868/how-to-rename-a-single-column-in-a-data-frame%20/" TargetMode="External"/><Relationship Id="rId38" Type="http://schemas.openxmlformats.org/officeDocument/2006/relationships/hyperlink" Target="https://www.youtube.com/watch?v=0s_1IsROgDc" TargetMode="External"/><Relationship Id="rId46" Type="http://schemas.openxmlformats.org/officeDocument/2006/relationships/hyperlink" Target="https://www.science.smith.edu/cmbs/wp-content/uploads/sites/36/2015/09/P-and-q-values-in-RNA-Seq.pdf" TargetMode="External"/><Relationship Id="rId59" Type="http://schemas.openxmlformats.org/officeDocument/2006/relationships/hyperlink" Target="https://www.qwak.com/post/xgboost-versus-random-forest" TargetMode="External"/><Relationship Id="rId67" Type="http://schemas.openxmlformats.org/officeDocument/2006/relationships/hyperlink" Target="https://www.youtube.com/watch?v=fF0MvCPsEp8" TargetMode="External"/><Relationship Id="rId20" Type="http://schemas.openxmlformats.org/officeDocument/2006/relationships/hyperlink" Target="https://github.com/rstudio/pointblank/blob/main/R/file_naming.R" TargetMode="External"/><Relationship Id="rId41" Type="http://schemas.openxmlformats.org/officeDocument/2006/relationships/hyperlink" Target="https://www.datacamp.com/tutorial/docstrings-python" TargetMode="External"/><Relationship Id="rId54" Type="http://schemas.openxmlformats.org/officeDocument/2006/relationships/hyperlink" Target="https://www.reddit.com/r/learnmachinelearning/comments/10tnhr1/what_algorithm_to_use_for_a_small_multiclass/" TargetMode="External"/><Relationship Id="rId62" Type="http://schemas.openxmlformats.org/officeDocument/2006/relationships/hyperlink" Target="https://www.youtube.com/watch?v=3CC4N4z3GJc" TargetMode="External"/><Relationship Id="rId70" Type="http://schemas.openxmlformats.org/officeDocument/2006/relationships/hyperlink" Target="https://en.wikipedia.org/wiki/Receiver_operating_characteristic" TargetMode="External"/><Relationship Id="rId75" Type="http://schemas.openxmlformats.org/officeDocument/2006/relationships/hyperlink" Target="https://www.youtube.com/watch?v=t1PEhjyzxLA" TargetMode="External"/><Relationship Id="rId83" Type="http://schemas.openxmlformats.org/officeDocument/2006/relationships/hyperlink" Target="https://builtin.com/machine-learning/scikit-learn-guide" TargetMode="External"/><Relationship Id="rId88" Type="http://schemas.openxmlformats.org/officeDocument/2006/relationships/hyperlink" Target="https://www.geeksforgeeks.org/machine-learning/random-forest-hyperparameter-tuning-in-python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ncomms6248" TargetMode="External"/><Relationship Id="rId15" Type="http://schemas.openxmlformats.org/officeDocument/2006/relationships/hyperlink" Target="https://pmc.ncbi.nlm.nih.gov/articles/PMC5088580/" TargetMode="External"/><Relationship Id="rId23" Type="http://schemas.openxmlformats.org/officeDocument/2006/relationships/hyperlink" Target="https://pandas.pydata.org/docs/reference/api/pandas.DataFrame.rename.html" TargetMode="External"/><Relationship Id="rId28" Type="http://schemas.openxmlformats.org/officeDocument/2006/relationships/hyperlink" Target="https://stackoverflow.com/questions/42358259/how-to-parse-tsv-file-with-python" TargetMode="External"/><Relationship Id="rId36" Type="http://schemas.openxmlformats.org/officeDocument/2006/relationships/hyperlink" Target="https://stackoverflow.com/questions/47292236/when-to-convert-a-categorical-variable-into-a-numerical-variable-for-machine-lea%20/" TargetMode="External"/><Relationship Id="rId49" Type="http://schemas.openxmlformats.org/officeDocument/2006/relationships/hyperlink" Target="https://www.youtube.com/watch?v=YUsx5ZNlYWc" TargetMode="External"/><Relationship Id="rId57" Type="http://schemas.openxmlformats.org/officeDocument/2006/relationships/hyperlink" Target="https://xgboost.readthedocs.io/en/stable/tutorials/custom_metric_obj.html" TargetMode="External"/><Relationship Id="rId10" Type="http://schemas.openxmlformats.org/officeDocument/2006/relationships/hyperlink" Target="https://www.youtube.com/watch?v=g_0Ylw-iHQ4" TargetMode="External"/><Relationship Id="rId31" Type="http://schemas.openxmlformats.org/officeDocument/2006/relationships/hyperlink" Target="https://pandas.pydata.org/docs/reference/api/pandas.DataFrame.agg.html" TargetMode="External"/><Relationship Id="rId44" Type="http://schemas.openxmlformats.org/officeDocument/2006/relationships/hyperlink" Target="https://www.biostars.org/p/462897/" TargetMode="External"/><Relationship Id="rId52" Type="http://schemas.openxmlformats.org/officeDocument/2006/relationships/hyperlink" Target="https://www.datacamp.com/tutorial/understanding-logistic-regression-python" TargetMode="External"/><Relationship Id="rId60" Type="http://schemas.openxmlformats.org/officeDocument/2006/relationships/hyperlink" Target="https://www.youtube.com/watch?v=OtD8wVaFm6E" TargetMode="External"/><Relationship Id="rId65" Type="http://schemas.openxmlformats.org/officeDocument/2006/relationships/hyperlink" Target="https://xgboost.readthedocs.io/en/stable/tutorials/custom_metric_obj.html" TargetMode="External"/><Relationship Id="rId73" Type="http://schemas.openxmlformats.org/officeDocument/2006/relationships/hyperlink" Target="https://www.reddit.com/r/statistics/comments/hye1t5/q_is_an_auc_improvement_from_063_to_067/" TargetMode="External"/><Relationship Id="rId78" Type="http://schemas.openxmlformats.org/officeDocument/2006/relationships/hyperlink" Target="https://www.youtube.com/watch?v=SE-jlUAVXKQ" TargetMode="External"/><Relationship Id="rId81" Type="http://schemas.openxmlformats.org/officeDocument/2006/relationships/hyperlink" Target="https://www.youtube.com/watch?v=6dDet0-Drzc" TargetMode="External"/><Relationship Id="rId86" Type="http://schemas.openxmlformats.org/officeDocument/2006/relationships/hyperlink" Target="https://stackoverflow.com/questions/60786220/attributeerror-gridsearchcv-object-has-no-attribute-best-para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hOmejP6cNQ" TargetMode="External"/><Relationship Id="rId13" Type="http://schemas.openxmlformats.org/officeDocument/2006/relationships/hyperlink" Target="https://autobencoder.com/2021-10-03-gene-conversion/" TargetMode="External"/><Relationship Id="rId18" Type="http://schemas.openxmlformats.org/officeDocument/2006/relationships/hyperlink" Target="https://www.youtube.com/watch?v=_ubvyJCzW8M" TargetMode="External"/><Relationship Id="rId39" Type="http://schemas.openxmlformats.org/officeDocument/2006/relationships/hyperlink" Target="https://pandas.pydata.org/docs/reference/api/pandas.get_dummies.html" TargetMode="External"/><Relationship Id="rId34" Type="http://schemas.openxmlformats.org/officeDocument/2006/relationships/hyperlink" Target="https://www.geeksforgeeks.org/python/rename-column-by-index-in-pandas/" TargetMode="External"/><Relationship Id="rId50" Type="http://schemas.openxmlformats.org/officeDocument/2006/relationships/hyperlink" Target="https://www.datacamp.com/tutorial/random-forests-classifier-python" TargetMode="External"/><Relationship Id="rId55" Type="http://schemas.openxmlformats.org/officeDocument/2006/relationships/hyperlink" Target="https://www.datacamp.com/tutorial/understanding-logistic-regression-python" TargetMode="External"/><Relationship Id="rId76" Type="http://schemas.openxmlformats.org/officeDocument/2006/relationships/hyperlink" Target="https://www.reddit.com/r/MLQuestions/comments/1edc0wu/how_much_imbalance_in_a_dataset_is_acceptable/" TargetMode="External"/><Relationship Id="rId7" Type="http://schemas.openxmlformats.org/officeDocument/2006/relationships/hyperlink" Target="https://link.springer.com/protocol/10.1007/978-1-4939-3067-8_12#Sec1" TargetMode="External"/><Relationship Id="rId71" Type="http://schemas.openxmlformats.org/officeDocument/2006/relationships/hyperlink" Target="https://stats.stackexchange.com/questions/483185/determine-how-good-an-auc-is-area-under-the-curve-of-roc" TargetMode="External"/><Relationship Id="rId2" Type="http://schemas.openxmlformats.org/officeDocument/2006/relationships/styles" Target="styles.xml"/><Relationship Id="rId29" Type="http://schemas.openxmlformats.org/officeDocument/2006/relationships/hyperlink" Target="https://stackoverflow.com/questions/72863835/how-to-create-column-names-in-pandas-dataframe" TargetMode="External"/><Relationship Id="rId24" Type="http://schemas.openxmlformats.org/officeDocument/2006/relationships/hyperlink" Target="https://www.geeksforgeeks.org/pandas/ways-to-filter-pandas-dataframe-by-column-values/" TargetMode="External"/><Relationship Id="rId40" Type="http://schemas.openxmlformats.org/officeDocument/2006/relationships/hyperlink" Target="https://pandas.pydata.org/docs/user_guide/merging.html" TargetMode="External"/><Relationship Id="rId45" Type="http://schemas.openxmlformats.org/officeDocument/2006/relationships/hyperlink" Target="https://www.youtube.com/watch?v=K8LQSvtjcEo" TargetMode="External"/><Relationship Id="rId66" Type="http://schemas.openxmlformats.org/officeDocument/2006/relationships/hyperlink" Target="https://neptune.ai/blog/f1-score-accuracy-roc-auc-pr-auc" TargetMode="External"/><Relationship Id="rId87" Type="http://schemas.openxmlformats.org/officeDocument/2006/relationships/hyperlink" Target="https://scikit-learn.org/stable/modules/generated/sklearn.model_selection.RandomizedSearchCV.html" TargetMode="External"/><Relationship Id="rId61" Type="http://schemas.openxmlformats.org/officeDocument/2006/relationships/hyperlink" Target="https://www.reddit.com/r/MLQuestions/comments/p4l5mh/cross_validation_accuracy_high_but_when_my_model/" TargetMode="External"/><Relationship Id="rId82" Type="http://schemas.openxmlformats.org/officeDocument/2006/relationships/hyperlink" Target="https://builtin.com/machine-learning/pca-in-python" TargetMode="External"/><Relationship Id="rId19" Type="http://schemas.openxmlformats.org/officeDocument/2006/relationships/hyperlink" Target="https://www.youtube.com/watch?v=JPwdqdo_tR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mmanuelmakinde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1197</TotalTime>
  <Pages>5</Pages>
  <Words>2440</Words>
  <Characters>13913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Makinde, Emmanuel</dc:creator>
  <cp:keywords/>
  <dc:description/>
  <cp:lastModifiedBy>Makinde, Emmanuel</cp:lastModifiedBy>
  <cp:revision>7</cp:revision>
  <dcterms:created xsi:type="dcterms:W3CDTF">2025-12-22T23:52:00Z</dcterms:created>
  <dcterms:modified xsi:type="dcterms:W3CDTF">2026-01-09T22:28:00Z</dcterms:modified>
</cp:coreProperties>
</file>